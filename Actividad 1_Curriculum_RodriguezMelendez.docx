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284"/>
        <w:gridCol w:w="139"/>
        <w:gridCol w:w="2519"/>
        <w:gridCol w:w="423"/>
        <w:gridCol w:w="3665"/>
        <w:gridCol w:w="2942"/>
      </w:tblGrid>
      <w:tr w:rsidR="003D1B71" w:rsidRPr="00CA16E3" w14:paraId="33665C85" w14:textId="77777777" w:rsidTr="00A158B7">
        <w:trPr>
          <w:trHeight w:val="2112"/>
        </w:trPr>
        <w:tc>
          <w:tcPr>
            <w:tcW w:w="3662" w:type="dxa"/>
            <w:gridSpan w:val="4"/>
            <w:vMerge w:val="restart"/>
            <w:tcBorders>
              <w:bottom w:val="nil"/>
            </w:tcBorders>
          </w:tcPr>
          <w:p w14:paraId="45970DE3" w14:textId="06BE42D3" w:rsidR="003D1B71" w:rsidRPr="00665F95" w:rsidRDefault="001653ED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164BFA" wp14:editId="7F19E43C">
                  <wp:extent cx="1628775" cy="1931035"/>
                  <wp:effectExtent l="0" t="0" r="9525" b="0"/>
                  <wp:docPr id="125709666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09666" name="Imagen 12570966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710" cy="193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EFC90DC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gridSpan w:val="2"/>
            <w:tcBorders>
              <w:bottom w:val="nil"/>
            </w:tcBorders>
          </w:tcPr>
          <w:p w14:paraId="4A4E2821" w14:textId="4F9F1731" w:rsidR="003D1B71" w:rsidRPr="001653ED" w:rsidRDefault="001653ED" w:rsidP="00310F17">
            <w:pPr>
              <w:pStyle w:val="Ttulo"/>
              <w:rPr>
                <w:color w:val="C42A8D"/>
              </w:rPr>
            </w:pPr>
            <w:r w:rsidRPr="001653ED">
              <w:rPr>
                <w:color w:val="C42A8D"/>
              </w:rPr>
              <w:t>Fernanda Natalia Rodriguez Meléndez</w:t>
            </w:r>
          </w:p>
        </w:tc>
      </w:tr>
      <w:tr w:rsidR="003D1B71" w:rsidRPr="00CA16E3" w14:paraId="79C04698" w14:textId="77777777" w:rsidTr="00A158B7">
        <w:trPr>
          <w:trHeight w:val="1589"/>
        </w:trPr>
        <w:tc>
          <w:tcPr>
            <w:tcW w:w="3662" w:type="dxa"/>
            <w:gridSpan w:val="4"/>
            <w:vMerge/>
            <w:tcBorders>
              <w:bottom w:val="nil"/>
            </w:tcBorders>
          </w:tcPr>
          <w:p w14:paraId="78F82EAF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423DDA4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 w:val="restart"/>
            <w:tcBorders>
              <w:bottom w:val="nil"/>
            </w:tcBorders>
            <w:vAlign w:val="bottom"/>
          </w:tcPr>
          <w:p w14:paraId="7361EA6C" w14:textId="605AA682" w:rsidR="003D1B71" w:rsidRPr="009F7113" w:rsidRDefault="003D1B71" w:rsidP="0083690F">
            <w:pPr>
              <w:pStyle w:val="Ttulo2"/>
              <w:rPr>
                <w:color w:val="C42A8D"/>
              </w:rPr>
            </w:pPr>
            <w:r w:rsidRPr="009F7113">
              <w:rPr>
                <w:color w:val="C42A8D"/>
              </w:rPr>
              <w:t>Experienci</w:t>
            </w:r>
            <w:r w:rsidR="0083690F" w:rsidRPr="009F7113">
              <w:rPr>
                <w:color w:val="C42A8D"/>
              </w:rPr>
              <w:t>a</w:t>
            </w:r>
          </w:p>
          <w:p w14:paraId="325883BB" w14:textId="77777777" w:rsidR="009F7113" w:rsidRDefault="009F7113" w:rsidP="009F7113">
            <w:r>
              <w:t>Experiencia Laboral</w:t>
            </w:r>
          </w:p>
          <w:p w14:paraId="08C26E9C" w14:textId="77777777" w:rsidR="009F7113" w:rsidRDefault="009F7113" w:rsidP="009F7113"/>
          <w:p w14:paraId="261A09B3" w14:textId="77777777" w:rsidR="009F7113" w:rsidRDefault="009F7113" w:rsidP="009F7113">
            <w:r>
              <w:t>Asistente de Ventas – Local de Accesorios para Celular</w:t>
            </w:r>
          </w:p>
          <w:p w14:paraId="4FF2E640" w14:textId="77777777" w:rsidR="009F7113" w:rsidRDefault="009F7113" w:rsidP="009F7113">
            <w:r>
              <w:t>Fecha: [febrero/agosto] – 2025</w:t>
            </w:r>
          </w:p>
          <w:p w14:paraId="3478175E" w14:textId="77777777" w:rsidR="009F7113" w:rsidRDefault="009F7113" w:rsidP="009F7113"/>
          <w:p w14:paraId="7E253D1F" w14:textId="77777777" w:rsidR="009F7113" w:rsidRDefault="009F7113" w:rsidP="009F7113">
            <w:r>
              <w:t>Atención y asesoría personalizada a clientes, ofreciendo soluciones efectivas según sus necesidades.</w:t>
            </w:r>
          </w:p>
          <w:p w14:paraId="75A6D581" w14:textId="77777777" w:rsidR="009F7113" w:rsidRDefault="009F7113" w:rsidP="009F7113"/>
          <w:p w14:paraId="1C59B0D3" w14:textId="77777777" w:rsidR="009F7113" w:rsidRDefault="009F7113" w:rsidP="009F7113">
            <w:r>
              <w:t>Gestión de inventario y reposición de productos, manteniendo la organización del local.</w:t>
            </w:r>
          </w:p>
          <w:p w14:paraId="37E144FA" w14:textId="77777777" w:rsidR="009F7113" w:rsidRDefault="009F7113" w:rsidP="009F7113"/>
          <w:p w14:paraId="581FF8BF" w14:textId="77777777" w:rsidR="009F7113" w:rsidRDefault="009F7113" w:rsidP="009F7113">
            <w:r>
              <w:t>Manejo de caja y sistemas de punto de venta (POS) con precisión y eficiencia.</w:t>
            </w:r>
          </w:p>
          <w:p w14:paraId="5D968DA1" w14:textId="77777777" w:rsidR="009F7113" w:rsidRDefault="009F7113" w:rsidP="009F7113"/>
          <w:p w14:paraId="73C435F2" w14:textId="77777777" w:rsidR="009F7113" w:rsidRDefault="009F7113" w:rsidP="009F7113">
            <w:r>
              <w:t>Promoción de productos y fidelización de clientes mediante comunicación clara y servicio amable.</w:t>
            </w:r>
          </w:p>
          <w:p w14:paraId="49568AA9" w14:textId="77777777" w:rsidR="009F7113" w:rsidRDefault="009F7113" w:rsidP="009F7113"/>
          <w:p w14:paraId="7514D52C" w14:textId="18125814" w:rsidR="009F7113" w:rsidRPr="009F7113" w:rsidRDefault="009F7113" w:rsidP="009F7113">
            <w:r>
              <w:t>Colaboración con el equipo para cumplir metas de ventas mensuales</w:t>
            </w:r>
          </w:p>
          <w:sdt>
            <w:sdtPr>
              <w:id w:val="-1554227259"/>
              <w:placeholder>
                <w:docPart w:val="A5C30084D8C244ABB45A7D8B341CD9FE"/>
              </w:placeholder>
              <w:temporary/>
              <w:showingPlcHdr/>
              <w15:appearance w15:val="hidden"/>
            </w:sdtPr>
            <w:sdtContent>
              <w:p w14:paraId="0E6B2BBF" w14:textId="77777777" w:rsidR="003D1B71" w:rsidRPr="00F20161" w:rsidRDefault="003D1B71" w:rsidP="00F20161">
                <w:pPr>
                  <w:pStyle w:val="Ttulo2"/>
                </w:pPr>
                <w:r w:rsidRPr="009F7113">
                  <w:rPr>
                    <w:color w:val="C42A8D"/>
                  </w:rPr>
                  <w:t>Formación</w:t>
                </w:r>
              </w:p>
            </w:sdtContent>
          </w:sdt>
          <w:p w14:paraId="4079F143" w14:textId="4994386D" w:rsidR="003D1B71" w:rsidRPr="00665F95" w:rsidRDefault="008C0386" w:rsidP="00665F95">
            <w:pPr>
              <w:pStyle w:val="Nombredelaescuela"/>
              <w:spacing w:line="216" w:lineRule="auto"/>
            </w:pPr>
            <w:r>
              <w:t xml:space="preserve">CECyT </w:t>
            </w:r>
            <w:r w:rsidR="001653ED">
              <w:t xml:space="preserve">8 </w:t>
            </w:r>
            <w:r>
              <w:t>“</w:t>
            </w:r>
            <w:r w:rsidR="001653ED">
              <w:t>Narciso Bassols</w:t>
            </w:r>
            <w:r>
              <w:t>”</w:t>
            </w:r>
            <w:r w:rsidR="003D1B71" w:rsidRPr="00665F95">
              <w:rPr>
                <w:lang w:bidi="es-ES"/>
              </w:rPr>
              <w:t xml:space="preserve">, </w:t>
            </w:r>
            <w:r>
              <w:t>CDMX</w:t>
            </w:r>
          </w:p>
          <w:p w14:paraId="09E0D63E" w14:textId="1FF93587" w:rsidR="001653ED" w:rsidRDefault="001653ED" w:rsidP="008C0386">
            <w:pPr>
              <w:pStyle w:val="Listaconvietas"/>
              <w:numPr>
                <w:ilvl w:val="0"/>
                <w:numId w:val="0"/>
              </w:numPr>
              <w:spacing w:line="216" w:lineRule="auto"/>
            </w:pPr>
            <w:r>
              <w:t>Carrera Técnica en Computación</w:t>
            </w:r>
          </w:p>
          <w:p w14:paraId="13E251D1" w14:textId="19987C2F" w:rsidR="008C0386" w:rsidRDefault="008C0386" w:rsidP="008C0386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b/>
                <w:bCs/>
              </w:rPr>
            </w:pPr>
            <w:r w:rsidRPr="008C0386">
              <w:rPr>
                <w:b/>
                <w:bCs/>
              </w:rPr>
              <w:t>ESCA STO TOMAS</w:t>
            </w:r>
          </w:p>
          <w:p w14:paraId="5EF92180" w14:textId="6EA3A488" w:rsidR="001653ED" w:rsidRPr="001653ED" w:rsidRDefault="001653ED" w:rsidP="008C0386">
            <w:pPr>
              <w:pStyle w:val="Listaconvietas"/>
              <w:numPr>
                <w:ilvl w:val="0"/>
                <w:numId w:val="0"/>
              </w:numPr>
              <w:spacing w:line="216" w:lineRule="auto"/>
            </w:pPr>
            <w:r>
              <w:t xml:space="preserve">Carrera </w:t>
            </w:r>
            <w:r>
              <w:t xml:space="preserve">Contador </w:t>
            </w:r>
            <w:r w:rsidR="009F7113">
              <w:t>Público</w:t>
            </w:r>
            <w:r>
              <w:t xml:space="preserve"> (En proceso)</w:t>
            </w:r>
          </w:p>
          <w:p w14:paraId="4FD34D44" w14:textId="753B1CB5" w:rsidR="003D1B71" w:rsidRPr="009F7113" w:rsidRDefault="0083690F" w:rsidP="00F20161">
            <w:pPr>
              <w:pStyle w:val="Ttulo2"/>
              <w:rPr>
                <w:color w:val="C42A8D"/>
              </w:rPr>
            </w:pPr>
            <w:r w:rsidRPr="009F7113">
              <w:rPr>
                <w:color w:val="C42A8D"/>
              </w:rPr>
              <w:t>Habilidades</w:t>
            </w:r>
          </w:p>
          <w:p w14:paraId="4E565306" w14:textId="08FFB7DA" w:rsidR="0083690F" w:rsidRPr="001653ED" w:rsidRDefault="0083690F" w:rsidP="0083690F">
            <w:pPr>
              <w:spacing w:line="216" w:lineRule="auto"/>
              <w:rPr>
                <w:lang w:val="en-US"/>
              </w:rPr>
            </w:pPr>
            <w:r>
              <w:tab/>
            </w:r>
            <w:r w:rsidRPr="001653ED">
              <w:rPr>
                <w:lang w:val="en-US"/>
              </w:rPr>
              <w:t>•</w:t>
            </w:r>
            <w:r w:rsidRPr="001653ED">
              <w:rPr>
                <w:lang w:val="en-US"/>
              </w:rPr>
              <w:tab/>
            </w:r>
            <w:proofErr w:type="spellStart"/>
            <w:r w:rsidR="001653ED" w:rsidRPr="001653ED">
              <w:rPr>
                <w:lang w:val="en-US"/>
              </w:rPr>
              <w:t>Manejo</w:t>
            </w:r>
            <w:proofErr w:type="spellEnd"/>
            <w:r w:rsidR="001653ED" w:rsidRPr="001653ED">
              <w:rPr>
                <w:lang w:val="en-US"/>
              </w:rPr>
              <w:t xml:space="preserve"> de Microsoft Office (Word, Excel, PowerPoint)</w:t>
            </w:r>
          </w:p>
          <w:p w14:paraId="60BBFAB9" w14:textId="4112B33C" w:rsidR="0083690F" w:rsidRDefault="0083690F" w:rsidP="0083690F">
            <w:pPr>
              <w:spacing w:line="216" w:lineRule="auto"/>
            </w:pPr>
            <w:r w:rsidRPr="001653ED">
              <w:rPr>
                <w:lang w:val="en-US"/>
              </w:rPr>
              <w:tab/>
            </w:r>
            <w:r>
              <w:t>•</w:t>
            </w:r>
            <w:r>
              <w:tab/>
            </w:r>
            <w:r w:rsidR="001653ED" w:rsidRPr="001653ED">
              <w:t xml:space="preserve">Uso de herramientas de Google </w:t>
            </w:r>
            <w:proofErr w:type="spellStart"/>
            <w:r w:rsidR="001653ED" w:rsidRPr="001653ED">
              <w:t>Workspace</w:t>
            </w:r>
            <w:proofErr w:type="spellEnd"/>
            <w:r w:rsidR="001653ED" w:rsidRPr="001653ED">
              <w:t xml:space="preserve"> (</w:t>
            </w:r>
            <w:proofErr w:type="spellStart"/>
            <w:r w:rsidR="001653ED" w:rsidRPr="001653ED">
              <w:t>Docs</w:t>
            </w:r>
            <w:proofErr w:type="spellEnd"/>
            <w:r w:rsidR="001653ED" w:rsidRPr="001653ED">
              <w:t xml:space="preserve">, </w:t>
            </w:r>
            <w:proofErr w:type="spellStart"/>
            <w:r w:rsidR="001653ED" w:rsidRPr="001653ED">
              <w:t>Sheets</w:t>
            </w:r>
            <w:proofErr w:type="spellEnd"/>
            <w:r w:rsidR="001653ED" w:rsidRPr="001653ED">
              <w:t xml:space="preserve">, </w:t>
            </w:r>
            <w:proofErr w:type="spellStart"/>
            <w:r w:rsidR="001653ED" w:rsidRPr="001653ED">
              <w:t>Slides</w:t>
            </w:r>
            <w:proofErr w:type="spellEnd"/>
            <w:r w:rsidR="001653ED" w:rsidRPr="001653ED">
              <w:t>)</w:t>
            </w:r>
          </w:p>
          <w:p w14:paraId="268E7A7A" w14:textId="6EDE86FF" w:rsidR="0083690F" w:rsidRDefault="0083690F" w:rsidP="0083690F">
            <w:pPr>
              <w:spacing w:line="216" w:lineRule="auto"/>
            </w:pPr>
            <w:r>
              <w:tab/>
              <w:t>•</w:t>
            </w:r>
            <w:r>
              <w:tab/>
            </w:r>
            <w:r w:rsidR="001653ED" w:rsidRPr="001653ED">
              <w:t xml:space="preserve">Diseño básico en </w:t>
            </w:r>
            <w:proofErr w:type="spellStart"/>
            <w:r w:rsidR="001653ED" w:rsidRPr="001653ED">
              <w:t>Canva</w:t>
            </w:r>
            <w:proofErr w:type="spellEnd"/>
            <w:r w:rsidR="001653ED" w:rsidRPr="001653ED">
              <w:t xml:space="preserve"> o Photoshop</w:t>
            </w:r>
          </w:p>
          <w:p w14:paraId="2EDD4582" w14:textId="522986D0" w:rsidR="001653ED" w:rsidRPr="0083690F" w:rsidRDefault="0083690F" w:rsidP="001653ED">
            <w:pPr>
              <w:spacing w:line="216" w:lineRule="auto"/>
            </w:pPr>
            <w:r>
              <w:tab/>
              <w:t>•</w:t>
            </w:r>
            <w:r>
              <w:tab/>
            </w:r>
            <w:r w:rsidR="001653ED" w:rsidRPr="001653ED">
              <w:t>Atención al cliente y ventas</w:t>
            </w:r>
          </w:p>
        </w:tc>
      </w:tr>
      <w:tr w:rsidR="003D1B71" w:rsidRPr="00CA16E3" w14:paraId="4ECFCA71" w14:textId="77777777" w:rsidTr="003D1B71">
        <w:trPr>
          <w:trHeight w:val="1164"/>
        </w:trPr>
        <w:tc>
          <w:tcPr>
            <w:tcW w:w="720" w:type="dxa"/>
          </w:tcPr>
          <w:p w14:paraId="6061222A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3"/>
          </w:tcPr>
          <w:p w14:paraId="0968834C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0981AC8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4EC3F661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52379F6F" w14:textId="77777777" w:rsidTr="008C0386">
        <w:trPr>
          <w:trHeight w:val="543"/>
        </w:trPr>
        <w:tc>
          <w:tcPr>
            <w:tcW w:w="720" w:type="dxa"/>
          </w:tcPr>
          <w:p w14:paraId="14963DC6" w14:textId="4601ADB4" w:rsidR="003D1B71" w:rsidRPr="00CA16E3" w:rsidRDefault="008C0386" w:rsidP="006D79A8">
            <w:pPr>
              <w:pStyle w:val="Informacin"/>
              <w:jc w:val="center"/>
              <w:rPr>
                <w:noProof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971BBD1" wp14:editId="2B3F0A35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D8023E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4" w:type="dxa"/>
            <w:tcMar>
              <w:left w:w="0" w:type="dxa"/>
              <w:right w:w="0" w:type="dxa"/>
            </w:tcMar>
            <w:vAlign w:val="center"/>
          </w:tcPr>
          <w:p w14:paraId="62CC9DE8" w14:textId="40888C03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</w:p>
        </w:tc>
        <w:tc>
          <w:tcPr>
            <w:tcW w:w="2658" w:type="dxa"/>
            <w:gridSpan w:val="2"/>
            <w:vAlign w:val="center"/>
          </w:tcPr>
          <w:p w14:paraId="5ED2CA56" w14:textId="77777777" w:rsidR="003D1B71" w:rsidRPr="00CA16E3" w:rsidRDefault="00000000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b/>
                  <w:bCs/>
                  <w:lang w:val="es-ES_tradnl"/>
                </w:rPr>
                <w:id w:val="1645700282"/>
                <w:placeholder>
                  <w:docPart w:val="6C1DD3A44C234E7DA4235A5E07CE8E84"/>
                </w:placeholder>
                <w:temporary/>
                <w:showingPlcHdr/>
                <w15:appearance w15:val="hidden"/>
              </w:sdtPr>
              <w:sdtContent>
                <w:r w:rsidR="003D1B71" w:rsidRPr="00CA16E3">
                  <w:rPr>
                    <w:lang w:val="es-ES_tradnl" w:bidi="es-ES"/>
                  </w:rPr>
                  <w:t>[Su dirección]</w:t>
                </w:r>
              </w:sdtContent>
            </w:sdt>
          </w:p>
          <w:p w14:paraId="57A92526" w14:textId="405E8976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0F030FD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0382F68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052BE54" w14:textId="77777777" w:rsidTr="003D1B71">
        <w:trPr>
          <w:trHeight w:val="183"/>
        </w:trPr>
        <w:tc>
          <w:tcPr>
            <w:tcW w:w="720" w:type="dxa"/>
          </w:tcPr>
          <w:p w14:paraId="3AEC46BB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3"/>
            <w:vAlign w:val="center"/>
          </w:tcPr>
          <w:p w14:paraId="156252DF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811EDC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62DCEBE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0C4EED7" w14:textId="77777777" w:rsidTr="008C0386">
        <w:trPr>
          <w:trHeight w:val="624"/>
        </w:trPr>
        <w:tc>
          <w:tcPr>
            <w:tcW w:w="720" w:type="dxa"/>
          </w:tcPr>
          <w:p w14:paraId="115C8C50" w14:textId="295E09E9" w:rsidR="003D1B71" w:rsidRPr="00CA16E3" w:rsidRDefault="008C0386" w:rsidP="006D79A8">
            <w:pPr>
              <w:pStyle w:val="Informacin"/>
              <w:jc w:val="center"/>
              <w:rPr>
                <w:noProof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7AF02D1" wp14:editId="300BD73B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0CDAB8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4" w:type="dxa"/>
            <w:tcMar>
              <w:left w:w="0" w:type="dxa"/>
              <w:right w:w="0" w:type="dxa"/>
            </w:tcMar>
            <w:vAlign w:val="center"/>
          </w:tcPr>
          <w:p w14:paraId="267F8CD7" w14:textId="6B0F48CA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658" w:type="dxa"/>
            <w:gridSpan w:val="2"/>
            <w:vAlign w:val="center"/>
          </w:tcPr>
          <w:p w14:paraId="064ADB4B" w14:textId="01A11CB6" w:rsidR="003D1B71" w:rsidRPr="00CA16E3" w:rsidRDefault="001653ED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7202981081</w:t>
            </w:r>
          </w:p>
        </w:tc>
        <w:tc>
          <w:tcPr>
            <w:tcW w:w="423" w:type="dxa"/>
            <w:vMerge/>
          </w:tcPr>
          <w:p w14:paraId="00CB6EC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17660B1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882F0DF" w14:textId="77777777" w:rsidTr="003D1B71">
        <w:trPr>
          <w:trHeight w:val="183"/>
        </w:trPr>
        <w:tc>
          <w:tcPr>
            <w:tcW w:w="720" w:type="dxa"/>
          </w:tcPr>
          <w:p w14:paraId="5E0B7FE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3"/>
            <w:vAlign w:val="center"/>
          </w:tcPr>
          <w:p w14:paraId="7A361E7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93B0CB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396310A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A2AA99F" w14:textId="77777777" w:rsidTr="008C0386">
        <w:trPr>
          <w:trHeight w:val="633"/>
        </w:trPr>
        <w:tc>
          <w:tcPr>
            <w:tcW w:w="720" w:type="dxa"/>
          </w:tcPr>
          <w:p w14:paraId="425F6DCF" w14:textId="654EF09B" w:rsidR="003D1B71" w:rsidRPr="00CA16E3" w:rsidRDefault="008C0386" w:rsidP="006D79A8">
            <w:pPr>
              <w:pStyle w:val="Informacin"/>
              <w:jc w:val="center"/>
              <w:rPr>
                <w:noProof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0715A1B" wp14:editId="379A7196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0E0D53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4" w:type="dxa"/>
            <w:tcMar>
              <w:left w:w="0" w:type="dxa"/>
              <w:right w:w="0" w:type="dxa"/>
            </w:tcMar>
            <w:vAlign w:val="center"/>
          </w:tcPr>
          <w:p w14:paraId="62046D06" w14:textId="66DD7E34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658" w:type="dxa"/>
            <w:gridSpan w:val="2"/>
            <w:vAlign w:val="center"/>
          </w:tcPr>
          <w:p w14:paraId="5ED75C50" w14:textId="7C3D5703" w:rsidR="003D1B71" w:rsidRPr="00CA16E3" w:rsidRDefault="001653ED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Nataliamelendez855</w:t>
            </w:r>
            <w:r w:rsidR="008C0386">
              <w:rPr>
                <w:lang w:val="es-ES_tradnl"/>
              </w:rPr>
              <w:t>@gmail.com</w:t>
            </w:r>
          </w:p>
        </w:tc>
        <w:tc>
          <w:tcPr>
            <w:tcW w:w="423" w:type="dxa"/>
            <w:vMerge/>
          </w:tcPr>
          <w:p w14:paraId="06FD60C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417755F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0D74B74" w14:textId="77777777" w:rsidTr="003D1B71">
        <w:trPr>
          <w:trHeight w:val="174"/>
        </w:trPr>
        <w:tc>
          <w:tcPr>
            <w:tcW w:w="720" w:type="dxa"/>
          </w:tcPr>
          <w:p w14:paraId="71BA030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3"/>
            <w:vAlign w:val="center"/>
          </w:tcPr>
          <w:p w14:paraId="08128A85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A58D0A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4C4A7E2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1653ED" w:rsidRPr="00CA16E3" w14:paraId="1A0E9452" w14:textId="77777777" w:rsidTr="008C0386">
        <w:trPr>
          <w:gridAfter w:val="1"/>
          <w:wAfter w:w="2942" w:type="dxa"/>
          <w:trHeight w:val="633"/>
        </w:trPr>
        <w:tc>
          <w:tcPr>
            <w:tcW w:w="720" w:type="dxa"/>
          </w:tcPr>
          <w:p w14:paraId="3E768971" w14:textId="60A756ED" w:rsidR="001653ED" w:rsidRPr="00CA16E3" w:rsidRDefault="001653ED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423" w:type="dxa"/>
            <w:gridSpan w:val="2"/>
          </w:tcPr>
          <w:p w14:paraId="3BFB31A3" w14:textId="77777777" w:rsidR="001653ED" w:rsidRPr="00CA16E3" w:rsidRDefault="001653ED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3"/>
          </w:tcPr>
          <w:p w14:paraId="2EAC10D5" w14:textId="77777777" w:rsidR="001653ED" w:rsidRPr="00CA16E3" w:rsidRDefault="001653ED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1B616F8" w14:textId="77777777" w:rsidTr="00665F95">
        <w:trPr>
          <w:trHeight w:val="4071"/>
        </w:trPr>
        <w:tc>
          <w:tcPr>
            <w:tcW w:w="720" w:type="dxa"/>
          </w:tcPr>
          <w:p w14:paraId="3C5CD891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3"/>
          </w:tcPr>
          <w:p w14:paraId="50ED1727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329E2343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gridSpan w:val="2"/>
          </w:tcPr>
          <w:p w14:paraId="77BB90FC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4C6D391A" w14:textId="16D6F7C8" w:rsidR="0083690F" w:rsidRPr="0083690F" w:rsidRDefault="0083690F" w:rsidP="0083690F">
      <w:pPr>
        <w:tabs>
          <w:tab w:val="left" w:pos="6675"/>
        </w:tabs>
        <w:rPr>
          <w:lang w:val="es-ES_tradnl"/>
        </w:rPr>
      </w:pPr>
    </w:p>
    <w:sectPr w:rsidR="0083690F" w:rsidRPr="0083690F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82629E" w14:textId="77777777" w:rsidR="00C916FC" w:rsidRDefault="00C916FC" w:rsidP="00590471">
      <w:r>
        <w:separator/>
      </w:r>
    </w:p>
  </w:endnote>
  <w:endnote w:type="continuationSeparator" w:id="0">
    <w:p w14:paraId="69B659D6" w14:textId="77777777" w:rsidR="00C916FC" w:rsidRDefault="00C916F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2EC4C9" w14:textId="77777777" w:rsidR="00C916FC" w:rsidRDefault="00C916FC" w:rsidP="00590471">
      <w:r>
        <w:separator/>
      </w:r>
    </w:p>
  </w:footnote>
  <w:footnote w:type="continuationSeparator" w:id="0">
    <w:p w14:paraId="34641EDF" w14:textId="77777777" w:rsidR="00C916FC" w:rsidRDefault="00C916F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DBEE4D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BA401BF" wp14:editId="5DE3EA1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51A097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32EF3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AA17A88"/>
    <w:multiLevelType w:val="hybridMultilevel"/>
    <w:tmpl w:val="F2D8E5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461A1C0D"/>
    <w:multiLevelType w:val="hybridMultilevel"/>
    <w:tmpl w:val="9A041CD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4E54B92"/>
    <w:multiLevelType w:val="hybridMultilevel"/>
    <w:tmpl w:val="D9AA07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1499845">
    <w:abstractNumId w:val="10"/>
  </w:num>
  <w:num w:numId="2" w16cid:durableId="557861189">
    <w:abstractNumId w:val="12"/>
  </w:num>
  <w:num w:numId="3" w16cid:durableId="1642270808">
    <w:abstractNumId w:val="9"/>
  </w:num>
  <w:num w:numId="4" w16cid:durableId="656038963">
    <w:abstractNumId w:val="16"/>
  </w:num>
  <w:num w:numId="5" w16cid:durableId="415977948">
    <w:abstractNumId w:val="13"/>
  </w:num>
  <w:num w:numId="6" w16cid:durableId="380174935">
    <w:abstractNumId w:val="8"/>
  </w:num>
  <w:num w:numId="7" w16cid:durableId="1454784754">
    <w:abstractNumId w:val="3"/>
  </w:num>
  <w:num w:numId="8" w16cid:durableId="1801342475">
    <w:abstractNumId w:val="2"/>
  </w:num>
  <w:num w:numId="9" w16cid:durableId="915552180">
    <w:abstractNumId w:val="1"/>
  </w:num>
  <w:num w:numId="10" w16cid:durableId="1677923903">
    <w:abstractNumId w:val="0"/>
  </w:num>
  <w:num w:numId="11" w16cid:durableId="1901134870">
    <w:abstractNumId w:val="7"/>
  </w:num>
  <w:num w:numId="12" w16cid:durableId="332025981">
    <w:abstractNumId w:val="6"/>
  </w:num>
  <w:num w:numId="13" w16cid:durableId="324020981">
    <w:abstractNumId w:val="5"/>
  </w:num>
  <w:num w:numId="14" w16cid:durableId="1521428017">
    <w:abstractNumId w:val="4"/>
  </w:num>
  <w:num w:numId="15" w16cid:durableId="1359819199">
    <w:abstractNumId w:val="14"/>
  </w:num>
  <w:num w:numId="16" w16cid:durableId="912591823">
    <w:abstractNumId w:val="11"/>
  </w:num>
  <w:num w:numId="17" w16cid:durableId="1994916591">
    <w:abstractNumId w:val="15"/>
  </w:num>
  <w:num w:numId="18" w16cid:durableId="16902540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386"/>
    <w:rsid w:val="00060042"/>
    <w:rsid w:val="0008685D"/>
    <w:rsid w:val="00090860"/>
    <w:rsid w:val="00112FD7"/>
    <w:rsid w:val="00150ABD"/>
    <w:rsid w:val="001653E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239AE"/>
    <w:rsid w:val="0083690F"/>
    <w:rsid w:val="00846CB9"/>
    <w:rsid w:val="008566AA"/>
    <w:rsid w:val="008A1E6E"/>
    <w:rsid w:val="008C024F"/>
    <w:rsid w:val="008C0386"/>
    <w:rsid w:val="008C2CFC"/>
    <w:rsid w:val="00912DC8"/>
    <w:rsid w:val="009475DC"/>
    <w:rsid w:val="00967B93"/>
    <w:rsid w:val="009D090F"/>
    <w:rsid w:val="009F7113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BE203D"/>
    <w:rsid w:val="00C07240"/>
    <w:rsid w:val="00C14078"/>
    <w:rsid w:val="00C916FC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007876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">
    <w:name w:val="E-mail Signature"/>
    <w:basedOn w:val="Normal"/>
    <w:link w:val="FirmadecorreoCar"/>
    <w:uiPriority w:val="99"/>
    <w:semiHidden/>
    <w:unhideWhenUsed/>
    <w:rsid w:val="00CA16E3"/>
  </w:style>
  <w:style w:type="character" w:customStyle="1" w:styleId="FirmadecorreoCar">
    <w:name w:val="Firma de correo Car"/>
    <w:basedOn w:val="Fuentedeprrafopredeter"/>
    <w:link w:val="Firmadecorre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18E811B5-1B0C-481C-980E-9475C403D34C%7d\%7b24D192E6-B54A-44F3-9D59-42765165A4E1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5C30084D8C244ABB45A7D8B341CD9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916840-8BA4-4498-B5C3-C615515CFD06}"/>
      </w:docPartPr>
      <w:docPartBody>
        <w:p w:rsidR="00A173C2" w:rsidRDefault="00C87472">
          <w:pPr>
            <w:pStyle w:val="A5C30084D8C244ABB45A7D8B341CD9FE"/>
          </w:pPr>
          <w:r w:rsidRPr="00F20161">
            <w:t>Formación</w:t>
          </w:r>
        </w:p>
      </w:docPartBody>
    </w:docPart>
    <w:docPart>
      <w:docPartPr>
        <w:name w:val="6C1DD3A44C234E7DA4235A5E07CE8E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B43020-71E0-4293-9282-71149E407B7C}"/>
      </w:docPartPr>
      <w:docPartBody>
        <w:p w:rsidR="00A173C2" w:rsidRDefault="00C87472">
          <w:pPr>
            <w:pStyle w:val="6C1DD3A44C234E7DA4235A5E07CE8E84"/>
          </w:pPr>
          <w:r w:rsidRPr="00CA16E3">
            <w:rPr>
              <w:lang w:val="es-ES_tradnl" w:bidi="es-ES"/>
            </w:rPr>
            <w:t>[Su dirección]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472"/>
    <w:rsid w:val="00A173C2"/>
    <w:rsid w:val="00B64618"/>
    <w:rsid w:val="00BE203D"/>
    <w:rsid w:val="00C8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5C30084D8C244ABB45A7D8B341CD9FE">
    <w:name w:val="A5C30084D8C244ABB45A7D8B341CD9FE"/>
  </w:style>
  <w:style w:type="paragraph" w:customStyle="1" w:styleId="6C1DD3A44C234E7DA4235A5E07CE8E84">
    <w:name w:val="6C1DD3A44C234E7DA4235A5E07CE8E84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{24D192E6-B54A-44F3-9D59-42765165A4E1}tf78128832_win32</Template>
  <TotalTime>0</TotalTime>
  <Pages>2</Pages>
  <Words>159</Words>
  <Characters>876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2025-09-10T04:03:00Z</dcterms:created>
  <dcterms:modified xsi:type="dcterms:W3CDTF">2025-09-10T04:03:00Z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